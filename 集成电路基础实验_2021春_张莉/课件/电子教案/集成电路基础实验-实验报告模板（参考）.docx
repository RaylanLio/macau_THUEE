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A9B" w:rsidRPr="00433D90" w:rsidRDefault="00601A9B" w:rsidP="00955AAB">
      <w:pPr>
        <w:tabs>
          <w:tab w:val="left" w:pos="945"/>
        </w:tabs>
        <w:rPr>
          <w:rFonts w:ascii="Times New Roman" w:hAnsi="Times New Roman"/>
        </w:rPr>
      </w:pPr>
      <w:bookmarkStart w:id="0" w:name="_GoBack"/>
      <w:bookmarkEnd w:id="0"/>
    </w:p>
    <w:p w:rsidR="00433D90" w:rsidRPr="00433D90" w:rsidRDefault="00433D90">
      <w:pPr>
        <w:rPr>
          <w:rFonts w:ascii="Times New Roman" w:hAnsi="Times New Roman"/>
        </w:rPr>
      </w:pPr>
    </w:p>
    <w:p w:rsidR="00433D90" w:rsidRPr="00433D90" w:rsidRDefault="00433D90">
      <w:pPr>
        <w:rPr>
          <w:rFonts w:ascii="Times New Roman" w:hAnsi="Times New Roman"/>
        </w:rPr>
      </w:pPr>
    </w:p>
    <w:p w:rsidR="00433D90" w:rsidRDefault="00433D90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Pr="003D0553" w:rsidRDefault="009C1467" w:rsidP="00F1527F">
      <w:pPr>
        <w:jc w:val="center"/>
        <w:rPr>
          <w:rFonts w:ascii="Times New Roman" w:hAnsi="Times New Roman"/>
          <w:sz w:val="28"/>
          <w:szCs w:val="28"/>
        </w:rPr>
      </w:pPr>
      <w:r w:rsidRPr="003D0553">
        <w:rPr>
          <w:rFonts w:ascii="Times New Roman" w:hAnsi="Times New Roman" w:hint="eastAsia"/>
          <w:sz w:val="28"/>
          <w:szCs w:val="28"/>
        </w:rPr>
        <w:t>实验题目</w:t>
      </w:r>
      <w:r w:rsidR="004A30A6">
        <w:rPr>
          <w:rFonts w:ascii="Times New Roman" w:hAnsi="Times New Roman" w:hint="eastAsia"/>
          <w:sz w:val="28"/>
          <w:szCs w:val="28"/>
        </w:rPr>
        <w:t>：</w:t>
      </w:r>
      <w:r w:rsidR="00F037C1">
        <w:rPr>
          <w:rFonts w:ascii="Times New Roman" w:hAnsi="Times New Roman"/>
          <w:sz w:val="28"/>
          <w:szCs w:val="28"/>
        </w:rPr>
        <w:t>……</w:t>
      </w:r>
    </w:p>
    <w:p w:rsidR="004A30A6" w:rsidRDefault="004A30A6" w:rsidP="004A30A6">
      <w:pPr>
        <w:tabs>
          <w:tab w:val="left" w:pos="2268"/>
          <w:tab w:val="left" w:pos="7560"/>
        </w:tabs>
        <w:jc w:val="left"/>
        <w:rPr>
          <w:rFonts w:ascii="Times New Roman" w:hAnsi="Times New Roman" w:hint="eastAsia"/>
          <w:sz w:val="28"/>
          <w:szCs w:val="28"/>
        </w:rPr>
      </w:pPr>
    </w:p>
    <w:p w:rsidR="004A30A6" w:rsidRDefault="004A30A6" w:rsidP="004A30A6">
      <w:pPr>
        <w:tabs>
          <w:tab w:val="left" w:pos="2268"/>
          <w:tab w:val="left" w:pos="7560"/>
        </w:tabs>
        <w:jc w:val="left"/>
        <w:rPr>
          <w:rFonts w:ascii="Times New Roman" w:hAnsi="Times New Roman" w:hint="eastAsia"/>
          <w:sz w:val="28"/>
          <w:szCs w:val="28"/>
        </w:rPr>
      </w:pPr>
    </w:p>
    <w:p w:rsidR="009C1467" w:rsidRPr="003D0553" w:rsidRDefault="00C11AB4" w:rsidP="004A30A6">
      <w:pPr>
        <w:tabs>
          <w:tab w:val="left" w:pos="2268"/>
          <w:tab w:val="left" w:pos="7560"/>
        </w:tabs>
        <w:ind w:leftChars="1080" w:left="2268"/>
        <w:jc w:val="left"/>
        <w:rPr>
          <w:rFonts w:ascii="Times New Roman" w:hAnsi="Times New Roman"/>
          <w:sz w:val="28"/>
          <w:szCs w:val="28"/>
        </w:rPr>
      </w:pPr>
      <w:r w:rsidRPr="003D0553">
        <w:rPr>
          <w:rFonts w:ascii="Times New Roman" w:hAnsi="Times New Roman" w:hint="eastAsia"/>
          <w:sz w:val="28"/>
          <w:szCs w:val="28"/>
        </w:rPr>
        <w:t>班级：</w:t>
      </w:r>
    </w:p>
    <w:p w:rsidR="009C1467" w:rsidRPr="003D0553" w:rsidRDefault="009C1467" w:rsidP="004A30A6">
      <w:pPr>
        <w:tabs>
          <w:tab w:val="left" w:pos="2268"/>
        </w:tabs>
        <w:ind w:leftChars="1080" w:left="2268"/>
        <w:rPr>
          <w:rFonts w:ascii="Times New Roman" w:hAnsi="Times New Roman"/>
          <w:sz w:val="28"/>
          <w:szCs w:val="28"/>
        </w:rPr>
      </w:pPr>
      <w:r w:rsidRPr="003D0553">
        <w:rPr>
          <w:rFonts w:ascii="Times New Roman" w:hAnsi="Times New Roman" w:hint="eastAsia"/>
          <w:sz w:val="28"/>
          <w:szCs w:val="28"/>
        </w:rPr>
        <w:t>学号：</w:t>
      </w:r>
    </w:p>
    <w:p w:rsidR="009C1467" w:rsidRPr="003D0553" w:rsidRDefault="009C1467" w:rsidP="004A30A6">
      <w:pPr>
        <w:tabs>
          <w:tab w:val="left" w:pos="2268"/>
        </w:tabs>
        <w:ind w:leftChars="1080" w:left="2268"/>
        <w:rPr>
          <w:rFonts w:ascii="Times New Roman" w:hAnsi="Times New Roman"/>
          <w:sz w:val="28"/>
          <w:szCs w:val="28"/>
        </w:rPr>
      </w:pPr>
      <w:r w:rsidRPr="003D0553">
        <w:rPr>
          <w:rFonts w:ascii="Times New Roman" w:hAnsi="Times New Roman" w:hint="eastAsia"/>
          <w:sz w:val="28"/>
          <w:szCs w:val="28"/>
        </w:rPr>
        <w:t>姓名：</w:t>
      </w:r>
    </w:p>
    <w:p w:rsidR="009C1467" w:rsidRPr="003D0553" w:rsidRDefault="00F86519" w:rsidP="004A30A6">
      <w:pPr>
        <w:tabs>
          <w:tab w:val="left" w:pos="2268"/>
        </w:tabs>
        <w:ind w:leftChars="1080" w:left="2268"/>
        <w:rPr>
          <w:rFonts w:ascii="Times New Roman" w:hAnsi="Times New Roman"/>
          <w:sz w:val="28"/>
          <w:szCs w:val="28"/>
        </w:rPr>
      </w:pPr>
      <w:r w:rsidRPr="003D0553">
        <w:rPr>
          <w:rFonts w:ascii="Times New Roman" w:hAnsi="Times New Roman" w:hint="eastAsia"/>
          <w:sz w:val="28"/>
          <w:szCs w:val="28"/>
        </w:rPr>
        <w:t>日期：</w:t>
      </w: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Default="009C1467">
      <w:pPr>
        <w:rPr>
          <w:rFonts w:ascii="Times New Roman" w:hAnsi="Times New Roman"/>
        </w:rPr>
      </w:pPr>
    </w:p>
    <w:p w:rsidR="009C1467" w:rsidRPr="003D0553" w:rsidRDefault="00EC78CD" w:rsidP="003E4794">
      <w:pPr>
        <w:pStyle w:val="a9"/>
        <w:numPr>
          <w:ilvl w:val="0"/>
          <w:numId w:val="3"/>
        </w:numPr>
        <w:ind w:firstLineChars="0"/>
        <w:rPr>
          <w:rFonts w:ascii="Times New Roman" w:hAnsi="Times New Roman"/>
          <w:b/>
          <w:sz w:val="28"/>
        </w:rPr>
      </w:pPr>
      <w:r w:rsidRPr="003D0553">
        <w:rPr>
          <w:rFonts w:ascii="Times New Roman" w:hAnsi="Times New Roman" w:hint="eastAsia"/>
          <w:b/>
          <w:sz w:val="28"/>
        </w:rPr>
        <w:lastRenderedPageBreak/>
        <w:t>实验目的</w:t>
      </w:r>
    </w:p>
    <w:p w:rsidR="00EC78CD" w:rsidRPr="00EC78CD" w:rsidRDefault="00EC78CD" w:rsidP="00EC78CD">
      <w:pPr>
        <w:ind w:firstLineChars="150" w:firstLine="315"/>
        <w:rPr>
          <w:rFonts w:ascii="Times New Roman" w:hAnsi="Times New Roman"/>
        </w:rPr>
      </w:pPr>
      <w:r>
        <w:rPr>
          <w:rFonts w:ascii="Times New Roman" w:hAnsi="Times New Roman" w:hint="eastAsia"/>
        </w:rPr>
        <w:t>1</w:t>
      </w:r>
      <w:r w:rsidR="00524251">
        <w:rPr>
          <w:rFonts w:ascii="Times New Roman" w:hAnsi="Times New Roman" w:hint="eastAsia"/>
        </w:rPr>
        <w:t>．</w:t>
      </w:r>
    </w:p>
    <w:p w:rsidR="009C1467" w:rsidRDefault="00EC78CD" w:rsidP="00EC78CD">
      <w:pPr>
        <w:ind w:firstLineChars="150" w:firstLine="315"/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 w:rsidR="00524251">
        <w:rPr>
          <w:rFonts w:ascii="Times New Roman" w:hAnsi="Times New Roman" w:hint="eastAsia"/>
        </w:rPr>
        <w:t>．</w:t>
      </w:r>
    </w:p>
    <w:p w:rsidR="009C1467" w:rsidRDefault="00EC78CD" w:rsidP="00EC78CD">
      <w:pPr>
        <w:ind w:firstLineChars="150" w:firstLine="315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</w:p>
    <w:p w:rsidR="009C1467" w:rsidRDefault="003F734A" w:rsidP="000A1345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 w:hint="eastAsia"/>
        </w:rPr>
        <w:t>可参考实验</w:t>
      </w:r>
      <w:r w:rsidR="009128AD">
        <w:rPr>
          <w:rFonts w:ascii="Times New Roman" w:hAnsi="Times New Roman" w:hint="eastAsia"/>
        </w:rPr>
        <w:t>指导材料</w:t>
      </w:r>
      <w:r w:rsidR="00EC78CD">
        <w:rPr>
          <w:rFonts w:ascii="Times New Roman" w:hAnsi="Times New Roman" w:hint="eastAsia"/>
        </w:rPr>
        <w:t>中的内容。</w:t>
      </w:r>
    </w:p>
    <w:p w:rsidR="009128AD" w:rsidRDefault="009128AD" w:rsidP="003E4794">
      <w:pPr>
        <w:pStyle w:val="a9"/>
        <w:numPr>
          <w:ilvl w:val="0"/>
          <w:numId w:val="3"/>
        </w:numPr>
        <w:ind w:firstLineChars="0"/>
        <w:rPr>
          <w:rFonts w:ascii="Times New Roman" w:hAnsi="Times New Roman"/>
          <w:b/>
          <w:sz w:val="28"/>
        </w:rPr>
      </w:pPr>
      <w:r>
        <w:rPr>
          <w:rFonts w:ascii="Times New Roman" w:hAnsi="Times New Roman" w:hint="eastAsia"/>
          <w:b/>
          <w:sz w:val="28"/>
        </w:rPr>
        <w:t>实验任务</w:t>
      </w:r>
    </w:p>
    <w:p w:rsidR="009128AD" w:rsidRPr="00EC78CD" w:rsidRDefault="009128AD" w:rsidP="009128AD">
      <w:pPr>
        <w:ind w:firstLineChars="150" w:firstLine="315"/>
        <w:rPr>
          <w:rFonts w:ascii="Times New Roman" w:hAnsi="Times New Roman"/>
        </w:rPr>
      </w:pP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．</w:t>
      </w:r>
    </w:p>
    <w:p w:rsidR="009128AD" w:rsidRDefault="009128AD" w:rsidP="009128AD">
      <w:pPr>
        <w:ind w:firstLineChars="150" w:firstLine="315"/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．</w:t>
      </w:r>
    </w:p>
    <w:p w:rsidR="009128AD" w:rsidRDefault="009128AD" w:rsidP="009128AD">
      <w:pPr>
        <w:ind w:firstLineChars="150" w:firstLine="315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</w:p>
    <w:p w:rsidR="009128AD" w:rsidRDefault="009128AD" w:rsidP="009128AD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 w:hint="eastAsia"/>
        </w:rPr>
        <w:t>可参考实验指导材料中的内容。</w:t>
      </w:r>
    </w:p>
    <w:p w:rsidR="009128AD" w:rsidRDefault="00EC78CD" w:rsidP="003E4794">
      <w:pPr>
        <w:pStyle w:val="a9"/>
        <w:numPr>
          <w:ilvl w:val="0"/>
          <w:numId w:val="3"/>
        </w:numPr>
        <w:ind w:firstLineChars="0"/>
        <w:rPr>
          <w:rFonts w:ascii="Times New Roman" w:hAnsi="Times New Roman"/>
          <w:b/>
          <w:sz w:val="28"/>
        </w:rPr>
      </w:pPr>
      <w:r w:rsidRPr="003D0553">
        <w:rPr>
          <w:rFonts w:ascii="Times New Roman" w:hAnsi="Times New Roman" w:hint="eastAsia"/>
          <w:b/>
          <w:sz w:val="28"/>
        </w:rPr>
        <w:t>实验</w:t>
      </w:r>
      <w:r w:rsidR="009128AD">
        <w:rPr>
          <w:rFonts w:ascii="Times New Roman" w:hAnsi="Times New Roman" w:hint="eastAsia"/>
          <w:b/>
          <w:sz w:val="28"/>
        </w:rPr>
        <w:t>方案与步骤</w:t>
      </w:r>
    </w:p>
    <w:p w:rsidR="009128AD" w:rsidRDefault="009128AD" w:rsidP="009128AD">
      <w:pPr>
        <w:ind w:firstLineChars="150" w:firstLine="31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 w:hint="eastAsia"/>
        </w:rPr>
        <w:t>实验第一部分</w:t>
      </w:r>
    </w:p>
    <w:p w:rsidR="009128AD" w:rsidRDefault="009128AD" w:rsidP="009128AD">
      <w:pPr>
        <w:ind w:left="420"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）实验电路的功能与性能描述</w:t>
      </w:r>
    </w:p>
    <w:p w:rsidR="009128AD" w:rsidRPr="00EC78CD" w:rsidRDefault="009128AD" w:rsidP="009128AD">
      <w:pPr>
        <w:ind w:left="420"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）电路原理，或者设计介绍（计算分析、仿真结果等）</w:t>
      </w:r>
    </w:p>
    <w:p w:rsidR="009128AD" w:rsidRDefault="009128AD" w:rsidP="009128AD">
      <w:pPr>
        <w:ind w:left="420" w:firstLineChars="200" w:firstLine="420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 w:hint="eastAsia"/>
        </w:rPr>
        <w:t>）测试方案与具体步骤</w:t>
      </w:r>
    </w:p>
    <w:p w:rsidR="009128AD" w:rsidRDefault="009128AD" w:rsidP="009128AD">
      <w:pPr>
        <w:ind w:firstLineChars="150" w:firstLine="31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 w:hint="eastAsia"/>
        </w:rPr>
        <w:t>实验第二部分</w:t>
      </w:r>
    </w:p>
    <w:p w:rsidR="009128AD" w:rsidRDefault="009128AD" w:rsidP="009128AD">
      <w:pPr>
        <w:ind w:left="420"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）实验电路的功能与性能描述</w:t>
      </w:r>
    </w:p>
    <w:p w:rsidR="009128AD" w:rsidRPr="00EC78CD" w:rsidRDefault="009128AD" w:rsidP="009128AD">
      <w:pPr>
        <w:ind w:left="420"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）电路原理，或者设计介绍（计算分析、仿真结果等）</w:t>
      </w:r>
    </w:p>
    <w:p w:rsidR="009128AD" w:rsidRDefault="009128AD" w:rsidP="009128AD">
      <w:pPr>
        <w:ind w:left="420" w:firstLineChars="200" w:firstLine="420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 w:hint="eastAsia"/>
        </w:rPr>
        <w:t>）测试方案与具体步骤</w:t>
      </w:r>
    </w:p>
    <w:p w:rsidR="009128AD" w:rsidRDefault="009128AD" w:rsidP="009128AD">
      <w:pPr>
        <w:ind w:firstLineChars="150" w:firstLine="315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</w:p>
    <w:p w:rsidR="009128AD" w:rsidRDefault="009128AD" w:rsidP="003E4794">
      <w:pPr>
        <w:pStyle w:val="a9"/>
        <w:numPr>
          <w:ilvl w:val="0"/>
          <w:numId w:val="3"/>
        </w:numPr>
        <w:ind w:firstLineChars="0"/>
        <w:rPr>
          <w:rFonts w:ascii="Times New Roman" w:hAnsi="Times New Roman"/>
          <w:b/>
          <w:sz w:val="28"/>
        </w:rPr>
      </w:pPr>
      <w:r>
        <w:rPr>
          <w:rFonts w:ascii="Times New Roman" w:hAnsi="Times New Roman" w:hint="eastAsia"/>
          <w:b/>
          <w:sz w:val="28"/>
        </w:rPr>
        <w:t>实验数据整理与分析</w:t>
      </w:r>
    </w:p>
    <w:p w:rsidR="009128AD" w:rsidRDefault="009128AD" w:rsidP="009128AD">
      <w:pPr>
        <w:ind w:firstLineChars="150" w:firstLine="31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 w:hint="eastAsia"/>
        </w:rPr>
        <w:t>实验第一部分</w:t>
      </w:r>
    </w:p>
    <w:p w:rsidR="009128AD" w:rsidRDefault="009128AD" w:rsidP="009128AD">
      <w:pPr>
        <w:ind w:left="420"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）实验数据整理（数据表格、截图等）</w:t>
      </w:r>
    </w:p>
    <w:p w:rsidR="009128AD" w:rsidRDefault="009128AD" w:rsidP="009128AD">
      <w:pPr>
        <w:ind w:left="420"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）实验数据分析</w:t>
      </w:r>
    </w:p>
    <w:p w:rsidR="009128AD" w:rsidRDefault="009128AD" w:rsidP="009128AD">
      <w:pPr>
        <w:ind w:firstLineChars="150" w:firstLine="31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 w:hint="eastAsia"/>
        </w:rPr>
        <w:t>实验第二部分</w:t>
      </w:r>
    </w:p>
    <w:p w:rsidR="009128AD" w:rsidRDefault="009128AD" w:rsidP="009128AD">
      <w:pPr>
        <w:ind w:left="420"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）实验数据整理（数据表格、截图等）</w:t>
      </w:r>
    </w:p>
    <w:p w:rsidR="009128AD" w:rsidRDefault="009128AD" w:rsidP="009128AD">
      <w:pPr>
        <w:ind w:left="420"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）实验数据分析</w:t>
      </w:r>
    </w:p>
    <w:p w:rsidR="009128AD" w:rsidRDefault="009128AD" w:rsidP="009128AD">
      <w:pPr>
        <w:ind w:firstLineChars="150" w:firstLine="315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</w:p>
    <w:p w:rsidR="009128AD" w:rsidRDefault="009128AD" w:rsidP="003E4794">
      <w:pPr>
        <w:pStyle w:val="a9"/>
        <w:numPr>
          <w:ilvl w:val="0"/>
          <w:numId w:val="3"/>
        </w:numPr>
        <w:ind w:firstLineChars="0"/>
        <w:rPr>
          <w:rFonts w:ascii="Times New Roman" w:hAnsi="Times New Roman"/>
          <w:b/>
          <w:sz w:val="28"/>
        </w:rPr>
      </w:pPr>
      <w:r>
        <w:rPr>
          <w:rFonts w:ascii="Times New Roman" w:hAnsi="Times New Roman" w:hint="eastAsia"/>
          <w:b/>
          <w:sz w:val="28"/>
        </w:rPr>
        <w:t>实验总结</w:t>
      </w:r>
    </w:p>
    <w:p w:rsidR="00C6499E" w:rsidRDefault="00C6499E" w:rsidP="00C6499E">
      <w:pPr>
        <w:pStyle w:val="a9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实验结论</w:t>
      </w:r>
    </w:p>
    <w:p w:rsidR="00C6499E" w:rsidRDefault="00C6499E" w:rsidP="00C6499E">
      <w:pPr>
        <w:pStyle w:val="a9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实验收获</w:t>
      </w:r>
    </w:p>
    <w:p w:rsidR="00C6499E" w:rsidRDefault="00C6499E" w:rsidP="00C6499E">
      <w:pPr>
        <w:ind w:left="420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</w:p>
    <w:p w:rsidR="009128AD" w:rsidRDefault="009128AD" w:rsidP="003E4794">
      <w:pPr>
        <w:pStyle w:val="a9"/>
        <w:numPr>
          <w:ilvl w:val="0"/>
          <w:numId w:val="3"/>
        </w:numPr>
        <w:ind w:firstLineChars="0"/>
        <w:rPr>
          <w:rFonts w:ascii="Times New Roman" w:hAnsi="Times New Roman"/>
          <w:b/>
          <w:sz w:val="28"/>
        </w:rPr>
      </w:pPr>
      <w:r>
        <w:rPr>
          <w:rFonts w:ascii="Times New Roman" w:hAnsi="Times New Roman" w:hint="eastAsia"/>
          <w:b/>
          <w:sz w:val="28"/>
        </w:rPr>
        <w:t>思考题</w:t>
      </w:r>
    </w:p>
    <w:p w:rsidR="00C6499E" w:rsidRDefault="00C6499E" w:rsidP="00C6499E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</w:p>
    <w:p w:rsidR="009C1467" w:rsidRPr="00C6499E" w:rsidRDefault="009128AD" w:rsidP="00C6499E">
      <w:pPr>
        <w:pStyle w:val="a9"/>
        <w:numPr>
          <w:ilvl w:val="0"/>
          <w:numId w:val="3"/>
        </w:numPr>
        <w:ind w:firstLineChars="0"/>
        <w:rPr>
          <w:rFonts w:ascii="Times New Roman" w:hAnsi="Times New Roman"/>
          <w:b/>
          <w:sz w:val="28"/>
        </w:rPr>
      </w:pPr>
      <w:r>
        <w:rPr>
          <w:rFonts w:ascii="Times New Roman" w:hAnsi="Times New Roman" w:hint="eastAsia"/>
          <w:b/>
          <w:sz w:val="28"/>
        </w:rPr>
        <w:t>对实验的改进建议</w:t>
      </w:r>
      <w:r w:rsidR="00C6499E">
        <w:rPr>
          <w:rFonts w:ascii="Times New Roman" w:hAnsi="Times New Roman" w:hint="eastAsia"/>
          <w:b/>
          <w:sz w:val="28"/>
        </w:rPr>
        <w:t>：……</w:t>
      </w:r>
    </w:p>
    <w:p w:rsidR="00C6499E" w:rsidRPr="00C6499E" w:rsidRDefault="00C6499E" w:rsidP="00C6499E">
      <w:pPr>
        <w:pStyle w:val="a9"/>
        <w:ind w:firstLineChars="0" w:firstLine="0"/>
        <w:rPr>
          <w:rFonts w:ascii="Times New Roman" w:hAnsi="Times New Roman" w:hint="eastAsia"/>
          <w:b/>
          <w:sz w:val="28"/>
        </w:rPr>
      </w:pPr>
      <w:r w:rsidRPr="00C6499E">
        <w:rPr>
          <w:rFonts w:ascii="Times New Roman" w:hAnsi="Times New Roman" w:hint="eastAsia"/>
          <w:b/>
          <w:sz w:val="28"/>
        </w:rPr>
        <w:t>附件：实验原始数据记录</w:t>
      </w:r>
    </w:p>
    <w:sectPr w:rsidR="00C6499E" w:rsidRPr="00C6499E" w:rsidSect="00601A9B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09B5" w:rsidRDefault="00E309B5" w:rsidP="00433D90">
      <w:r>
        <w:separator/>
      </w:r>
    </w:p>
  </w:endnote>
  <w:endnote w:type="continuationSeparator" w:id="0">
    <w:p w:rsidR="00E309B5" w:rsidRDefault="00E309B5" w:rsidP="00433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5A08" w:rsidRDefault="009F5A08">
    <w:pPr>
      <w:pStyle w:val="a5"/>
      <w:jc w:val="center"/>
    </w:pPr>
    <w:r w:rsidRPr="00591FA4">
      <w:rPr>
        <w:rFonts w:ascii="Times New Roman" w:hAnsi="Times New Roman"/>
        <w:lang w:val="zh-CN"/>
      </w:rPr>
      <w:t xml:space="preserve"> </w:t>
    </w:r>
    <w:r w:rsidRPr="00591FA4">
      <w:rPr>
        <w:rFonts w:ascii="Times New Roman" w:hAnsi="Times New Roman"/>
      </w:rPr>
      <w:fldChar w:fldCharType="begin"/>
    </w:r>
    <w:r w:rsidRPr="00591FA4">
      <w:rPr>
        <w:rFonts w:ascii="Times New Roman" w:hAnsi="Times New Roman"/>
      </w:rPr>
      <w:instrText>PAGE</w:instrText>
    </w:r>
    <w:r w:rsidRPr="00591FA4">
      <w:rPr>
        <w:rFonts w:ascii="Times New Roman" w:hAnsi="Times New Roman"/>
      </w:rPr>
      <w:fldChar w:fldCharType="separate"/>
    </w:r>
    <w:r w:rsidR="004073D7">
      <w:rPr>
        <w:rFonts w:ascii="Times New Roman" w:hAnsi="Times New Roman"/>
        <w:noProof/>
      </w:rPr>
      <w:t>1</w:t>
    </w:r>
    <w:r w:rsidRPr="00591FA4">
      <w:rPr>
        <w:rFonts w:ascii="Times New Roman" w:hAnsi="Times New Roman"/>
      </w:rPr>
      <w:fldChar w:fldCharType="end"/>
    </w:r>
    <w:r w:rsidRPr="00591FA4">
      <w:rPr>
        <w:rFonts w:ascii="Times New Roman" w:hAnsi="Times New Roman"/>
        <w:lang w:val="zh-CN"/>
      </w:rPr>
      <w:t xml:space="preserve"> / </w:t>
    </w:r>
    <w:r w:rsidRPr="00591FA4">
      <w:rPr>
        <w:rFonts w:ascii="Times New Roman" w:hAnsi="Times New Roman"/>
      </w:rPr>
      <w:fldChar w:fldCharType="begin"/>
    </w:r>
    <w:r w:rsidRPr="00591FA4">
      <w:rPr>
        <w:rFonts w:ascii="Times New Roman" w:hAnsi="Times New Roman"/>
      </w:rPr>
      <w:instrText>NUMPAGES</w:instrText>
    </w:r>
    <w:r w:rsidRPr="00591FA4">
      <w:rPr>
        <w:rFonts w:ascii="Times New Roman" w:hAnsi="Times New Roman"/>
      </w:rPr>
      <w:fldChar w:fldCharType="separate"/>
    </w:r>
    <w:r w:rsidR="004073D7">
      <w:rPr>
        <w:rFonts w:ascii="Times New Roman" w:hAnsi="Times New Roman"/>
        <w:noProof/>
      </w:rPr>
      <w:t>2</w:t>
    </w:r>
    <w:r w:rsidRPr="00591FA4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09B5" w:rsidRDefault="00E309B5" w:rsidP="00433D90">
      <w:r>
        <w:separator/>
      </w:r>
    </w:p>
  </w:footnote>
  <w:footnote w:type="continuationSeparator" w:id="0">
    <w:p w:rsidR="00E309B5" w:rsidRDefault="00E309B5" w:rsidP="00433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5A08" w:rsidRPr="004B737C" w:rsidRDefault="009F5A08" w:rsidP="004B737C">
    <w:pPr>
      <w:pStyle w:val="a3"/>
    </w:pPr>
    <w:r w:rsidRPr="004B737C">
      <w:rPr>
        <w:rFonts w:ascii="Times New Roman" w:hAnsi="Times New Roman" w:hint="eastAsia"/>
      </w:rPr>
      <w:t>《</w:t>
    </w:r>
    <w:r w:rsidR="00FF041E">
      <w:rPr>
        <w:rFonts w:ascii="Times New Roman" w:hAnsi="Times New Roman" w:hint="eastAsia"/>
      </w:rPr>
      <w:t>集成电路基础实验</w:t>
    </w:r>
    <w:r w:rsidRPr="004B737C">
      <w:rPr>
        <w:rFonts w:ascii="Times New Roman" w:hAnsi="Times New Roman" w:hint="eastAsia"/>
      </w:rPr>
      <w:t>》</w:t>
    </w:r>
    <w:r w:rsidR="00A73CF9">
      <w:rPr>
        <w:rFonts w:ascii="Times New Roman" w:hAnsi="Times New Roman" w:hint="eastAsia"/>
      </w:rPr>
      <w:t xml:space="preserve">  </w:t>
    </w:r>
    <w:r w:rsidR="00FE5EE6">
      <w:rPr>
        <w:rFonts w:ascii="Times New Roman" w:hAnsi="Times New Roman"/>
      </w:rPr>
      <w:tab/>
    </w:r>
    <w:r w:rsidR="00FF55D2">
      <w:rPr>
        <w:rFonts w:ascii="Times New Roman" w:hAnsi="Times New Roman" w:hint="eastAsia"/>
      </w:rPr>
      <w:t xml:space="preserve">   20</w:t>
    </w:r>
    <w:r w:rsidR="00FF55D2">
      <w:rPr>
        <w:rFonts w:ascii="Times New Roman" w:hAnsi="Times New Roman"/>
      </w:rPr>
      <w:t>21</w:t>
    </w:r>
    <w:r>
      <w:rPr>
        <w:rFonts w:ascii="Times New Roman" w:hAnsi="Times New Roman" w:hint="eastAsia"/>
      </w:rPr>
      <w:t>年</w:t>
    </w:r>
    <w:r w:rsidR="00FE5EE6">
      <w:rPr>
        <w:rFonts w:ascii="Times New Roman" w:hAnsi="Times New Roman" w:hint="eastAsia"/>
      </w:rPr>
      <w:t>春季学期</w:t>
    </w:r>
    <w:r>
      <w:rPr>
        <w:rFonts w:ascii="Times New Roman" w:hAnsi="Times New Roman" w:hint="eastAsia"/>
      </w:rPr>
      <w:t xml:space="preserve">  </w:t>
    </w:r>
    <w:r w:rsidR="00FE5EE6">
      <w:rPr>
        <w:rFonts w:ascii="Times New Roman" w:hAnsi="Times New Roman"/>
      </w:rPr>
      <w:tab/>
    </w:r>
    <w:r>
      <w:rPr>
        <w:rFonts w:ascii="Times New Roman" w:hAnsi="Times New Roman" w:hint="eastAsia"/>
      </w:rPr>
      <w:t xml:space="preserve">   </w:t>
    </w:r>
    <w:r>
      <w:rPr>
        <w:rFonts w:ascii="Times New Roman" w:hAnsi="Times New Roman" w:hint="eastAsia"/>
      </w:rPr>
      <w:t>第</w:t>
    </w:r>
    <w:r w:rsidR="00FF55D2">
      <w:rPr>
        <w:rFonts w:ascii="Times New Roman" w:hAnsi="Times New Roman" w:hint="eastAsia"/>
      </w:rPr>
      <w:t>1</w:t>
    </w:r>
    <w:r>
      <w:rPr>
        <w:rFonts w:ascii="Times New Roman" w:hAnsi="Times New Roman" w:hint="eastAsia"/>
      </w:rPr>
      <w:t>次实验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7F7ABA"/>
    <w:multiLevelType w:val="hybridMultilevel"/>
    <w:tmpl w:val="6096EF96"/>
    <w:lvl w:ilvl="0" w:tplc="654EE074">
      <w:start w:val="6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F76CC6"/>
    <w:multiLevelType w:val="hybridMultilevel"/>
    <w:tmpl w:val="DB782BA4"/>
    <w:lvl w:ilvl="0" w:tplc="248209A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6283C6F"/>
    <w:multiLevelType w:val="hybridMultilevel"/>
    <w:tmpl w:val="A7643DBA"/>
    <w:lvl w:ilvl="0" w:tplc="B8425A5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69D37EBD"/>
    <w:multiLevelType w:val="hybridMultilevel"/>
    <w:tmpl w:val="D0504194"/>
    <w:lvl w:ilvl="0" w:tplc="3AB82E7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076"/>
    <w:rsid w:val="00022F76"/>
    <w:rsid w:val="00046B8E"/>
    <w:rsid w:val="000471AF"/>
    <w:rsid w:val="000826D4"/>
    <w:rsid w:val="000A1345"/>
    <w:rsid w:val="00127277"/>
    <w:rsid w:val="00166076"/>
    <w:rsid w:val="00187B5C"/>
    <w:rsid w:val="001939DC"/>
    <w:rsid w:val="001D17F8"/>
    <w:rsid w:val="0020630A"/>
    <w:rsid w:val="00235B45"/>
    <w:rsid w:val="002A726D"/>
    <w:rsid w:val="002C58E9"/>
    <w:rsid w:val="003D0553"/>
    <w:rsid w:val="003E4794"/>
    <w:rsid w:val="003F734A"/>
    <w:rsid w:val="004073D7"/>
    <w:rsid w:val="00433D90"/>
    <w:rsid w:val="0049659F"/>
    <w:rsid w:val="004A30A6"/>
    <w:rsid w:val="004B737C"/>
    <w:rsid w:val="004C56AF"/>
    <w:rsid w:val="004D6AC6"/>
    <w:rsid w:val="00505746"/>
    <w:rsid w:val="00524251"/>
    <w:rsid w:val="005714A4"/>
    <w:rsid w:val="00591FA4"/>
    <w:rsid w:val="00601A9B"/>
    <w:rsid w:val="00605E56"/>
    <w:rsid w:val="006476D3"/>
    <w:rsid w:val="00693B8B"/>
    <w:rsid w:val="006A1789"/>
    <w:rsid w:val="006C0A60"/>
    <w:rsid w:val="007051E1"/>
    <w:rsid w:val="00760D94"/>
    <w:rsid w:val="007F4FD3"/>
    <w:rsid w:val="00813C42"/>
    <w:rsid w:val="00833208"/>
    <w:rsid w:val="009128AD"/>
    <w:rsid w:val="00922694"/>
    <w:rsid w:val="00936C24"/>
    <w:rsid w:val="00942488"/>
    <w:rsid w:val="00955AAB"/>
    <w:rsid w:val="009566F8"/>
    <w:rsid w:val="009A76A3"/>
    <w:rsid w:val="009C1467"/>
    <w:rsid w:val="009F5A08"/>
    <w:rsid w:val="00A07B76"/>
    <w:rsid w:val="00A65D2D"/>
    <w:rsid w:val="00A73CF9"/>
    <w:rsid w:val="00A9121E"/>
    <w:rsid w:val="00AA5489"/>
    <w:rsid w:val="00AA7BDD"/>
    <w:rsid w:val="00AF602D"/>
    <w:rsid w:val="00AF6483"/>
    <w:rsid w:val="00B34C41"/>
    <w:rsid w:val="00B97519"/>
    <w:rsid w:val="00BC41FD"/>
    <w:rsid w:val="00BC7C01"/>
    <w:rsid w:val="00BD08A0"/>
    <w:rsid w:val="00C11AB4"/>
    <w:rsid w:val="00C141D1"/>
    <w:rsid w:val="00C6499E"/>
    <w:rsid w:val="00C95B51"/>
    <w:rsid w:val="00D25C1E"/>
    <w:rsid w:val="00D2755A"/>
    <w:rsid w:val="00D90076"/>
    <w:rsid w:val="00D96AE2"/>
    <w:rsid w:val="00DA4EC1"/>
    <w:rsid w:val="00DE7B3E"/>
    <w:rsid w:val="00E0215A"/>
    <w:rsid w:val="00E309B5"/>
    <w:rsid w:val="00E555AA"/>
    <w:rsid w:val="00E92FFB"/>
    <w:rsid w:val="00EA4368"/>
    <w:rsid w:val="00EC78CD"/>
    <w:rsid w:val="00EE0198"/>
    <w:rsid w:val="00EF68C8"/>
    <w:rsid w:val="00F037C1"/>
    <w:rsid w:val="00F12D4B"/>
    <w:rsid w:val="00F1527F"/>
    <w:rsid w:val="00F43A70"/>
    <w:rsid w:val="00F444D9"/>
    <w:rsid w:val="00F54C3D"/>
    <w:rsid w:val="00F86519"/>
    <w:rsid w:val="00FB0F20"/>
    <w:rsid w:val="00FB103B"/>
    <w:rsid w:val="00FE5EE6"/>
    <w:rsid w:val="00FF041E"/>
    <w:rsid w:val="00FF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68AD7D6-5DD9-4AFE-9C39-A51D191E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1A9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3D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433D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3D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433D90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33D90"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sid w:val="00433D90"/>
    <w:rPr>
      <w:sz w:val="18"/>
      <w:szCs w:val="18"/>
    </w:rPr>
  </w:style>
  <w:style w:type="paragraph" w:customStyle="1" w:styleId="a9">
    <w:name w:val="List Paragraph"/>
    <w:basedOn w:val="a"/>
    <w:uiPriority w:val="34"/>
    <w:qFormat/>
    <w:rsid w:val="00EC78C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a%20Song\Desktop\Template\WORD%20Template_01.16,201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Template_01.16,2011.dotx</Template>
  <TotalTime>0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实验题目：</dc:title>
  <dc:subject/>
  <dc:creator>Angela Song</dc:creator>
  <cp:keywords/>
  <cp:lastModifiedBy>张莉</cp:lastModifiedBy>
  <cp:revision>2</cp:revision>
  <cp:lastPrinted>2012-09-20T01:02:00Z</cp:lastPrinted>
  <dcterms:created xsi:type="dcterms:W3CDTF">2021-02-19T09:50:00Z</dcterms:created>
  <dcterms:modified xsi:type="dcterms:W3CDTF">2021-02-19T09:50:00Z</dcterms:modified>
</cp:coreProperties>
</file>